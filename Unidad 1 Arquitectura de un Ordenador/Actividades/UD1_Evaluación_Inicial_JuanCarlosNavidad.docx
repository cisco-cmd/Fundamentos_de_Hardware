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bookmarkStart w:id="0" w:name="_Hlk93317416"/>
      <w:bookmarkEnd w:id="0"/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2A1AF325" w:rsidR="00D077E9" w:rsidRDefault="00D077E9" w:rsidP="00AB02A7">
            <w:pPr>
              <w:rPr>
                <w:noProof/>
              </w:rPr>
            </w:pPr>
          </w:p>
          <w:p w14:paraId="19779501" w14:textId="744FF8C0" w:rsidR="00D077E9" w:rsidRDefault="00B5623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5" behindDoc="1" locked="0" layoutInCell="1" allowOverlap="1" wp14:anchorId="109145AA" wp14:editId="117DAB64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710565</wp:posOffset>
                      </wp:positionV>
                      <wp:extent cx="3139440" cy="1911350"/>
                      <wp:effectExtent l="0" t="0" r="0" b="0"/>
                      <wp:wrapTight wrapText="bothSides">
                        <wp:wrapPolygon edited="0">
                          <wp:start x="393" y="0"/>
                          <wp:lineTo x="393" y="21313"/>
                          <wp:lineTo x="21102" y="21313"/>
                          <wp:lineTo x="21102" y="0"/>
                          <wp:lineTo x="393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1911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1B8CAB1F" w:rsidR="00D077E9" w:rsidRPr="00F97219" w:rsidRDefault="00786ED0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34ABA2" w:themeColor="accent6"/>
                                      <w:sz w:val="56"/>
                                      <w:szCs w:val="56"/>
                                    </w:rPr>
                                  </w:pPr>
                                  <w:r w:rsidRPr="00F97219">
                                    <w:rPr>
                                      <w:rFonts w:ascii="Nirmala UI" w:hAnsi="Nirmala UI" w:cs="Nirmala UI"/>
                                      <w:color w:val="34ABA2" w:themeColor="accent6"/>
                                      <w:sz w:val="56"/>
                                      <w:szCs w:val="56"/>
                                      <w:lang w:bidi="es-ES"/>
                                    </w:rPr>
                                    <w:t>UD 1: EVALUACIÓN INICIAL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2.8pt;margin-top:55.95pt;width:247.2pt;height:150.5pt;z-index:-25165823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" filled="f" stroked="f" strokeweight=".5pt">
                      <v:textbox>
                        <w:txbxContent>
                          <w:p w14:paraId="6E4B0DF9" w14:textId="1B8CAB1F" w:rsidR="00D077E9" w:rsidRPr="00F97219" w:rsidRDefault="00786ED0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34ABA2" w:themeColor="accent6"/>
                                <w:sz w:val="56"/>
                                <w:szCs w:val="56"/>
                              </w:rPr>
                            </w:pPr>
                            <w:r w:rsidRPr="00F97219">
                              <w:rPr>
                                <w:rFonts w:ascii="Nirmala UI" w:hAnsi="Nirmala UI" w:cs="Nirmala UI"/>
                                <w:color w:val="34ABA2" w:themeColor="accent6"/>
                                <w:sz w:val="56"/>
                                <w:szCs w:val="56"/>
                                <w:lang w:bidi="es-ES"/>
                              </w:rPr>
                              <w:t>UD 1: EVALUACIÓN INICIAL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3B06DDF4" w:rsidR="00D077E9" w:rsidRPr="00F97219" w:rsidRDefault="00786ED0" w:rsidP="00AB02A7">
            <w:pPr>
              <w:rPr>
                <w:noProof/>
                <w:color w:val="2665F0" w:themeColor="text2" w:themeTint="99"/>
              </w:rPr>
            </w:pPr>
            <w:r w:rsidRPr="00F97219">
              <w:rPr>
                <w:noProof/>
                <w:color w:val="2665F0" w:themeColor="text2" w:themeTint="99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D6904CF" wp14:editId="0543273B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131907</wp:posOffset>
                      </wp:positionV>
                      <wp:extent cx="1390918" cy="0"/>
                      <wp:effectExtent l="0" t="19050" r="19050" b="19050"/>
                      <wp:wrapNone/>
                      <wp:docPr id="1" name="Conector recto 1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D7C0CF" id="Conector recto 1" o:spid="_x0000_s1026" alt="divisor de texto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10.4pt" to="120.6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" strokecolor="#2681f0" strokeweight="3pt"/>
                  </w:pict>
                </mc:Fallback>
              </mc:AlternateContent>
            </w:r>
            <w:r w:rsidR="00B56237" w:rsidRPr="00F97219">
              <w:rPr>
                <w:noProof/>
                <w:color w:val="2665F0" w:themeColor="text2" w:themeTint="99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1217187" wp14:editId="0C17DE71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197485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C561A7B" id="Conector recto 5" o:spid="_x0000_s1026" alt="divisor de texto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15.55pt" to="120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" strokecolor="#2681f0" strokeweight="3pt"/>
                  </w:pict>
                </mc:Fallback>
              </mc:AlternateContent>
            </w:r>
            <w:r w:rsidR="00F76A44" w:rsidRPr="00F97219">
              <w:rPr>
                <w:noProof/>
                <w:color w:val="2665F0" w:themeColor="text2" w:themeTint="99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EC329D" wp14:editId="1FC0BD08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4611370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CB22B24" id="Conector recto 32" o:spid="_x0000_s1026" alt="divisor de texto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363.1pt" to="117.9pt,3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NiLMTt4AAAAK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0E48A995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0A31D5A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47DA21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0EAE1740" w:rsidR="00D077E9" w:rsidRDefault="00F76A44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063CF8FC" wp14:editId="78A4D9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10795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E40C3B7" w:rsidR="00704F0E" w:rsidRPr="00F97219" w:rsidRDefault="0095607C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34ABA2" w:themeColor="accent6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F97219">
                                    <w:rPr>
                                      <w:rFonts w:ascii="Nirmala UI" w:hAnsi="Nirmala UI" w:cs="Nirmala UI"/>
                                      <w:color w:val="34ABA2" w:themeColor="accent6"/>
                                      <w:sz w:val="28"/>
                                      <w:szCs w:val="28"/>
                                      <w:lang w:bidi="es-ES"/>
                                    </w:rPr>
                                    <w:t>FUNDAMENTOS DE</w:t>
                                  </w:r>
                                  <w:r w:rsidR="00352D61" w:rsidRPr="00F97219">
                                    <w:rPr>
                                      <w:rFonts w:ascii="Nirmala UI" w:hAnsi="Nirmala UI" w:cs="Nirmala UI"/>
                                      <w:color w:val="34ABA2" w:themeColor="accent6"/>
                                      <w:sz w:val="28"/>
                                      <w:szCs w:val="28"/>
                                      <w:lang w:bidi="es-ES"/>
                                    </w:rPr>
                                    <w:t>L</w:t>
                                  </w:r>
                                  <w:r w:rsidRPr="00F97219">
                                    <w:rPr>
                                      <w:rFonts w:ascii="Nirmala UI" w:hAnsi="Nirmala UI" w:cs="Nirmala UI"/>
                                      <w:color w:val="34ABA2" w:themeColor="accent6"/>
                                      <w:sz w:val="28"/>
                                      <w:szCs w:val="28"/>
                                      <w:lang w:bidi="es-ES"/>
                                    </w:rPr>
                                    <w:t xml:space="preserve"> HARDWARE</w:t>
                                  </w:r>
                                </w:p>
                                <w:p w14:paraId="3095BFCE" w14:textId="6E9B5CD1" w:rsidR="00F76A44" w:rsidRPr="00F97219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34ABA2" w:themeColor="accent6"/>
                                      <w:sz w:val="28"/>
                                      <w:szCs w:val="28"/>
                                    </w:rPr>
                                  </w:pPr>
                                  <w:r w:rsidRPr="00F97219">
                                    <w:rPr>
                                      <w:rFonts w:ascii="Nirmala UI" w:hAnsi="Nirmala UI" w:cs="Nirmala UI"/>
                                      <w:color w:val="34ABA2" w:themeColor="accent6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0;margin-top:.85pt;width:247.2pt;height:49.2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" filled="f" stroked="f" strokeweight=".5pt">
                      <v:textbox>
                        <w:txbxContent>
                          <w:p w14:paraId="477B20C9" w14:textId="0E40C3B7" w:rsidR="00704F0E" w:rsidRPr="00F97219" w:rsidRDefault="0095607C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34ABA2" w:themeColor="accent6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F97219">
                              <w:rPr>
                                <w:rFonts w:ascii="Nirmala UI" w:hAnsi="Nirmala UI" w:cs="Nirmala UI"/>
                                <w:color w:val="34ABA2" w:themeColor="accent6"/>
                                <w:sz w:val="28"/>
                                <w:szCs w:val="28"/>
                                <w:lang w:bidi="es-ES"/>
                              </w:rPr>
                              <w:t>FUNDAMENTOS DE</w:t>
                            </w:r>
                            <w:r w:rsidR="00352D61" w:rsidRPr="00F97219">
                              <w:rPr>
                                <w:rFonts w:ascii="Nirmala UI" w:hAnsi="Nirmala UI" w:cs="Nirmala UI"/>
                                <w:color w:val="34ABA2" w:themeColor="accent6"/>
                                <w:sz w:val="28"/>
                                <w:szCs w:val="28"/>
                                <w:lang w:bidi="es-ES"/>
                              </w:rPr>
                              <w:t>L</w:t>
                            </w:r>
                            <w:r w:rsidRPr="00F97219">
                              <w:rPr>
                                <w:rFonts w:ascii="Nirmala UI" w:hAnsi="Nirmala UI" w:cs="Nirmala UI"/>
                                <w:color w:val="34ABA2" w:themeColor="accent6"/>
                                <w:sz w:val="28"/>
                                <w:szCs w:val="28"/>
                                <w:lang w:bidi="es-ES"/>
                              </w:rPr>
                              <w:t xml:space="preserve"> HARDWARE</w:t>
                            </w:r>
                          </w:p>
                          <w:p w14:paraId="3095BFCE" w14:textId="6E9B5CD1" w:rsidR="00F76A44" w:rsidRPr="00F97219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34ABA2" w:themeColor="accent6"/>
                                <w:sz w:val="28"/>
                                <w:szCs w:val="28"/>
                              </w:rPr>
                            </w:pPr>
                            <w:r w:rsidRPr="00F97219">
                              <w:rPr>
                                <w:rFonts w:ascii="Nirmala UI" w:hAnsi="Nirmala UI" w:cs="Nirmala UI"/>
                                <w:color w:val="34ABA2" w:themeColor="accent6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647015" w14:textId="0200B943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72EA36D6" w:rsidR="00D077E9" w:rsidRPr="00370673" w:rsidRDefault="00CB22BA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29FC6329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93AAC8A" w14:textId="59F8759B" w:rsidR="007740B7" w:rsidRPr="00362063" w:rsidRDefault="00F76A44" w:rsidP="00362063">
      <w:pPr>
        <w:spacing w:after="20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04234" wp14:editId="7C4EE4EC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0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BDF55B" wp14:editId="278D7719">
                <wp:simplePos x="0" y="0"/>
                <wp:positionH relativeFrom="column">
                  <wp:posOffset>-201930</wp:posOffset>
                </wp:positionH>
                <wp:positionV relativeFrom="paragraph">
                  <wp:posOffset>230505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53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62000">
                              <a:schemeClr val="accent2">
                                <a:lumMod val="20000"/>
                                <a:lumOff val="80000"/>
                                <a:alpha val="98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F3D3F" w14:textId="6C972C0C" w:rsidR="00F97219" w:rsidRDefault="00F97219" w:rsidP="00F9721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1AF02" wp14:editId="515CF035">
                                  <wp:extent cx="3158837" cy="3158837"/>
                                  <wp:effectExtent l="0" t="0" r="3810" b="3810"/>
                                  <wp:docPr id="3" name="Imagen 3" descr="Hardware - Iconos gratis de computado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ardware - Iconos gratis de computador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5020" cy="3165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8" style="position:absolute;margin-left:-15.9pt;margin-top:18.15pt;width:310.15pt;height:68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" fillcolor="#ecf8fe [180]" stroked="f" strokeweight="2pt">
                <v:fill opacity="56360f" color2="#b1e4fd [660]" o:opacity2="53739f" colors="0 #ecf8ff;34734f #ecf8ff;40632f #d7e9f5" focus="100%" type="gradient"/>
                <v:shadow on="t" type="perspective" color="#082a75 [3215]" opacity="38010f" origin=",.5" offset="0,0" matrix="66191f,,,66191f"/>
                <v:textbox>
                  <w:txbxContent>
                    <w:p w14:paraId="556F3D3F" w14:textId="6C972C0C" w:rsidR="00F97219" w:rsidRDefault="00F97219" w:rsidP="00F9721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81AF02" wp14:editId="515CF035">
                            <wp:extent cx="3158837" cy="3158837"/>
                            <wp:effectExtent l="0" t="0" r="3810" b="3810"/>
                            <wp:docPr id="3" name="Imagen 3" descr="Hardware - Iconos gratis de computado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ardware - Iconos gratis de computador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5020" cy="3165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59F9C82" w14:textId="2B9B8320" w:rsidR="00D7713A" w:rsidRPr="00B21715" w:rsidRDefault="00D4036F" w:rsidP="00B21715">
      <w:pPr>
        <w:pStyle w:val="Ttulo3"/>
        <w:numPr>
          <w:ilvl w:val="0"/>
          <w:numId w:val="2"/>
        </w:numPr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lastRenderedPageBreak/>
        <w:t>¿</w:t>
      </w:r>
      <w:r w:rsidR="00617B85"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Sabes lo que es un ordenador</w:t>
      </w: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?</w:t>
      </w:r>
      <w:r w:rsidR="00617B85"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 xml:space="preserve"> Defínelo</w:t>
      </w:r>
    </w:p>
    <w:p w14:paraId="578EC1A5" w14:textId="2F8EAACF" w:rsidR="00617B85" w:rsidRDefault="00617B85" w:rsidP="00B21715">
      <w:pPr>
        <w:jc w:val="both"/>
      </w:pPr>
    </w:p>
    <w:p w14:paraId="7E2D87D6" w14:textId="596A3DD0" w:rsidR="00617B85" w:rsidRDefault="00802DBE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Un ordenador es un dispositivo informático compuesto de hardware y software</w:t>
      </w:r>
      <w:r w:rsidR="00245EE2">
        <w:rPr>
          <w:b w:val="0"/>
          <w:bCs/>
          <w:color w:val="auto"/>
          <w:sz w:val="24"/>
          <w:szCs w:val="20"/>
        </w:rPr>
        <w:t>, los cuales se conjuntan para realizar tareas específicas.</w:t>
      </w:r>
    </w:p>
    <w:p w14:paraId="2A75E9A4" w14:textId="77777777" w:rsidR="00245EE2" w:rsidRDefault="00245EE2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</w:p>
    <w:p w14:paraId="3F6E30B3" w14:textId="77777777" w:rsidR="00245EE2" w:rsidRPr="00802DBE" w:rsidRDefault="00245EE2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</w:p>
    <w:p w14:paraId="5391BCA1" w14:textId="467EC411" w:rsidR="00245EE2" w:rsidRPr="00B21715" w:rsidRDefault="00245EE2" w:rsidP="00B21715">
      <w:pPr>
        <w:pStyle w:val="Ttulo3"/>
        <w:numPr>
          <w:ilvl w:val="0"/>
          <w:numId w:val="2"/>
        </w:numPr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¿</w:t>
      </w: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Cuál es la unidad mínima de información del ordenador</w:t>
      </w: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 xml:space="preserve">? </w:t>
      </w:r>
    </w:p>
    <w:p w14:paraId="52C5179F" w14:textId="6E1E8111" w:rsidR="00D4036F" w:rsidRDefault="00D4036F" w:rsidP="00B21715">
      <w:pPr>
        <w:ind w:left="720"/>
        <w:jc w:val="both"/>
      </w:pPr>
    </w:p>
    <w:p w14:paraId="660DD13A" w14:textId="791192E5" w:rsidR="00245EE2" w:rsidRDefault="00245EE2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La unidad mínima </w:t>
      </w:r>
      <w:r w:rsidR="00A52EA1">
        <w:rPr>
          <w:b w:val="0"/>
          <w:bCs/>
          <w:color w:val="auto"/>
          <w:sz w:val="24"/>
          <w:szCs w:val="20"/>
        </w:rPr>
        <w:t>de información en un ordenador es el bit.</w:t>
      </w:r>
    </w:p>
    <w:p w14:paraId="6FBC0DE7" w14:textId="500FC038" w:rsidR="009D6758" w:rsidRDefault="009D6758" w:rsidP="00B21715">
      <w:pPr>
        <w:jc w:val="both"/>
      </w:pPr>
    </w:p>
    <w:p w14:paraId="784C7366" w14:textId="7E44DB4A" w:rsidR="00A52EA1" w:rsidRPr="00B21715" w:rsidRDefault="00A52EA1" w:rsidP="00B21715">
      <w:pPr>
        <w:pStyle w:val="Ttulo3"/>
        <w:numPr>
          <w:ilvl w:val="0"/>
          <w:numId w:val="2"/>
        </w:numPr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¿</w:t>
      </w: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Qué es el código binario</w:t>
      </w: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 xml:space="preserve">? </w:t>
      </w:r>
    </w:p>
    <w:p w14:paraId="4FB24D47" w14:textId="37D5EBE9" w:rsidR="009D6758" w:rsidRDefault="009D6758" w:rsidP="00B21715">
      <w:pPr>
        <w:jc w:val="both"/>
      </w:pPr>
    </w:p>
    <w:p w14:paraId="666F1AED" w14:textId="2EC26DA2" w:rsidR="00A52EA1" w:rsidRDefault="0019010F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Es un sistema numérico compuesto de 0 y 1, que unidos pueden formar </w:t>
      </w:r>
      <w:r w:rsidR="00A267AA">
        <w:rPr>
          <w:b w:val="0"/>
          <w:bCs/>
          <w:color w:val="auto"/>
          <w:sz w:val="24"/>
          <w:szCs w:val="20"/>
        </w:rPr>
        <w:t>letras, palabras, frases, números completos en sistema decimal, etc.</w:t>
      </w:r>
    </w:p>
    <w:p w14:paraId="0DDAF49B" w14:textId="77777777" w:rsidR="00A267AA" w:rsidRDefault="00A267AA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</w:p>
    <w:p w14:paraId="54ADB7CD" w14:textId="77777777" w:rsidR="00E02B74" w:rsidRPr="00B21715" w:rsidRDefault="00A267AA" w:rsidP="00B21715">
      <w:pPr>
        <w:pStyle w:val="Ttulo3"/>
        <w:numPr>
          <w:ilvl w:val="0"/>
          <w:numId w:val="2"/>
        </w:numPr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¿</w:t>
      </w: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Cúales son las dos operaciones que podemos realizar sobre la memoria</w:t>
      </w: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?</w:t>
      </w:r>
    </w:p>
    <w:p w14:paraId="362FB236" w14:textId="77777777" w:rsidR="00E02B74" w:rsidRPr="00B21715" w:rsidRDefault="00E02B74" w:rsidP="00B21715">
      <w:pPr>
        <w:pStyle w:val="Ttulo3"/>
        <w:ind w:left="720"/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</w:p>
    <w:p w14:paraId="5AD0DCA5" w14:textId="22F0DF3E" w:rsidR="00E02B74" w:rsidRDefault="00E02B74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Las dos operaciones que realiza un ordenador sobre la memoria son </w:t>
      </w:r>
      <w:r w:rsidR="00267B70">
        <w:rPr>
          <w:b w:val="0"/>
          <w:bCs/>
          <w:color w:val="auto"/>
          <w:sz w:val="24"/>
          <w:szCs w:val="20"/>
        </w:rPr>
        <w:t>lectura y escritura, es decir, el ordenador almacena en ellas información, ya sea definitiva o temporalmente</w:t>
      </w:r>
      <w:r w:rsidR="002B059D">
        <w:rPr>
          <w:b w:val="0"/>
          <w:bCs/>
          <w:color w:val="auto"/>
          <w:sz w:val="24"/>
          <w:szCs w:val="20"/>
        </w:rPr>
        <w:t>. Por otro lado, también puede interpretar todo lo almacenado en esa memoria.</w:t>
      </w:r>
    </w:p>
    <w:p w14:paraId="5CD333E6" w14:textId="77777777" w:rsidR="002B059D" w:rsidRDefault="002B059D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</w:p>
    <w:p w14:paraId="3FA5FBA3" w14:textId="34254CA6" w:rsidR="002B059D" w:rsidRPr="00B21715" w:rsidRDefault="0037346B" w:rsidP="00B21715">
      <w:pPr>
        <w:pStyle w:val="Ttulo3"/>
        <w:numPr>
          <w:ilvl w:val="0"/>
          <w:numId w:val="2"/>
        </w:numPr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Organiza las siguientes memorias según sean internas o externas: registros, disco duro</w:t>
      </w:r>
      <w:r w:rsidR="0076363A"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, RAM, memoria USB y caché.</w:t>
      </w:r>
    </w:p>
    <w:p w14:paraId="611F1A92" w14:textId="08608947" w:rsidR="002B059D" w:rsidRDefault="002B059D" w:rsidP="00B21715">
      <w:pPr>
        <w:jc w:val="both"/>
        <w:rPr>
          <w:b w:val="0"/>
          <w:bCs/>
          <w:color w:val="auto"/>
          <w:sz w:val="24"/>
          <w:szCs w:val="20"/>
        </w:rPr>
      </w:pPr>
    </w:p>
    <w:p w14:paraId="322BDC0F" w14:textId="02800AFD" w:rsidR="0076363A" w:rsidRDefault="0076363A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Memorias internas: </w:t>
      </w:r>
      <w:r w:rsidR="00980108">
        <w:rPr>
          <w:b w:val="0"/>
          <w:bCs/>
          <w:color w:val="auto"/>
          <w:sz w:val="24"/>
          <w:szCs w:val="20"/>
        </w:rPr>
        <w:t>registros y caché.</w:t>
      </w:r>
    </w:p>
    <w:p w14:paraId="70D3CBE0" w14:textId="40BFAE83" w:rsidR="00980108" w:rsidRDefault="00980108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Memorias externas: Discos duros, RAM y memorias USB.</w:t>
      </w:r>
    </w:p>
    <w:p w14:paraId="09173820" w14:textId="77777777" w:rsidR="00E02B74" w:rsidRPr="00E02B74" w:rsidRDefault="00E02B74" w:rsidP="00B21715">
      <w:pPr>
        <w:jc w:val="both"/>
      </w:pPr>
    </w:p>
    <w:p w14:paraId="7532AE58" w14:textId="7EA921FD" w:rsidR="00980108" w:rsidRPr="00B21715" w:rsidRDefault="00FB1154" w:rsidP="00B21715">
      <w:pPr>
        <w:pStyle w:val="Ttulo3"/>
        <w:numPr>
          <w:ilvl w:val="0"/>
          <w:numId w:val="2"/>
        </w:numPr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¿Qué tipo de operaciones realiza la unidad aritmético-lógica?</w:t>
      </w:r>
    </w:p>
    <w:p w14:paraId="688BBA8B" w14:textId="77777777" w:rsidR="009A275F" w:rsidRDefault="009A275F" w:rsidP="00B21715">
      <w:pPr>
        <w:jc w:val="both"/>
      </w:pPr>
    </w:p>
    <w:p w14:paraId="5E991A04" w14:textId="25A05CE8" w:rsidR="005E2A09" w:rsidRDefault="005E2A09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Sinceramente, esta no la sé exactamente. Pero deduciendo por el nombre, diría que se encarga de realizar operaciones matemáticas en la parte aritm</w:t>
      </w:r>
      <w:r w:rsidR="00547B37">
        <w:rPr>
          <w:b w:val="0"/>
          <w:bCs/>
          <w:color w:val="auto"/>
          <w:sz w:val="24"/>
          <w:szCs w:val="20"/>
        </w:rPr>
        <w:t>ética y en la parte lógica,</w:t>
      </w:r>
      <w:r w:rsidR="00B21715">
        <w:rPr>
          <w:b w:val="0"/>
          <w:bCs/>
          <w:color w:val="auto"/>
          <w:sz w:val="24"/>
          <w:szCs w:val="20"/>
        </w:rPr>
        <w:t xml:space="preserve"> se encargaría de algo más lógico, como un positivo o negativo, menor o mayor, etc.</w:t>
      </w:r>
    </w:p>
    <w:p w14:paraId="7B2E1CA5" w14:textId="77777777" w:rsidR="005E2A09" w:rsidRDefault="005E2A09" w:rsidP="00B21715">
      <w:pPr>
        <w:jc w:val="both"/>
      </w:pPr>
    </w:p>
    <w:p w14:paraId="35462228" w14:textId="77777777" w:rsidR="005E2A09" w:rsidRDefault="005E2A09" w:rsidP="00B21715">
      <w:pPr>
        <w:jc w:val="both"/>
      </w:pPr>
    </w:p>
    <w:p w14:paraId="348A11C6" w14:textId="4B3622BF" w:rsidR="009A275F" w:rsidRPr="00B21715" w:rsidRDefault="009A275F" w:rsidP="00B21715">
      <w:pPr>
        <w:pStyle w:val="Ttulo3"/>
        <w:numPr>
          <w:ilvl w:val="0"/>
          <w:numId w:val="2"/>
        </w:numPr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lastRenderedPageBreak/>
        <w:t>La CPU es un componente físico conocido como</w:t>
      </w:r>
      <w:r w:rsidR="00516F36"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:</w:t>
      </w:r>
    </w:p>
    <w:p w14:paraId="05049ABF" w14:textId="77777777" w:rsidR="00516F36" w:rsidRDefault="00516F36" w:rsidP="00B21715">
      <w:pPr>
        <w:jc w:val="both"/>
      </w:pPr>
    </w:p>
    <w:p w14:paraId="0E0253BB" w14:textId="75AA63EF" w:rsidR="00516F36" w:rsidRDefault="00516F36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Microprocesador</w:t>
      </w:r>
      <w:r w:rsidR="00030F59">
        <w:rPr>
          <w:b w:val="0"/>
          <w:bCs/>
          <w:color w:val="auto"/>
          <w:sz w:val="24"/>
          <w:szCs w:val="20"/>
        </w:rPr>
        <w:t>.</w:t>
      </w:r>
    </w:p>
    <w:p w14:paraId="7F63D908" w14:textId="77777777" w:rsidR="009A275F" w:rsidRPr="009A275F" w:rsidRDefault="009A275F" w:rsidP="00B21715">
      <w:pPr>
        <w:jc w:val="both"/>
      </w:pPr>
    </w:p>
    <w:p w14:paraId="238C1770" w14:textId="396CA932" w:rsidR="00030F59" w:rsidRPr="00B21715" w:rsidRDefault="00A267AA" w:rsidP="00B21715">
      <w:pPr>
        <w:pStyle w:val="Ttulo3"/>
        <w:numPr>
          <w:ilvl w:val="0"/>
          <w:numId w:val="2"/>
        </w:numPr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  <w:r>
        <w:rPr>
          <w:rFonts w:ascii="Poppins" w:hAnsi="Poppins" w:cs="Poppins"/>
          <w:noProof/>
          <w:color w:val="194969" w:themeColor="accent2" w:themeShade="80"/>
          <w:sz w:val="28"/>
          <w:szCs w:val="28"/>
        </w:rPr>
        <w:t xml:space="preserve"> </w:t>
      </w:r>
      <w:r w:rsidR="008622A7"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¿Para qué sirven los drivers o controladores?</w:t>
      </w:r>
    </w:p>
    <w:p w14:paraId="5C4624A8" w14:textId="77777777" w:rsidR="008622A7" w:rsidRDefault="008622A7" w:rsidP="00B21715">
      <w:pPr>
        <w:jc w:val="both"/>
      </w:pPr>
    </w:p>
    <w:p w14:paraId="383D598D" w14:textId="33B49191" w:rsidR="008622A7" w:rsidRDefault="008622A7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Los drivers o controladores </w:t>
      </w:r>
      <w:r w:rsidR="00B07B2E">
        <w:rPr>
          <w:b w:val="0"/>
          <w:bCs/>
          <w:color w:val="auto"/>
          <w:sz w:val="24"/>
          <w:szCs w:val="20"/>
        </w:rPr>
        <w:t>sirven para que un equipo sea capaz de hacer uso de un componente hardware</w:t>
      </w:r>
      <w:r w:rsidR="00332115">
        <w:rPr>
          <w:b w:val="0"/>
          <w:bCs/>
          <w:color w:val="auto"/>
          <w:sz w:val="24"/>
          <w:szCs w:val="20"/>
        </w:rPr>
        <w:t xml:space="preserve"> e interpretar sus instrucciones.</w:t>
      </w:r>
    </w:p>
    <w:p w14:paraId="3482EEF1" w14:textId="77777777" w:rsidR="008622A7" w:rsidRPr="008622A7" w:rsidRDefault="008622A7" w:rsidP="00B21715">
      <w:pPr>
        <w:jc w:val="both"/>
      </w:pPr>
    </w:p>
    <w:p w14:paraId="30304E7B" w14:textId="6D7750ED" w:rsidR="001358E9" w:rsidRPr="00B21715" w:rsidRDefault="001358E9" w:rsidP="00B21715">
      <w:pPr>
        <w:pStyle w:val="Ttulo3"/>
        <w:numPr>
          <w:ilvl w:val="0"/>
          <w:numId w:val="2"/>
        </w:numPr>
        <w:jc w:val="both"/>
        <w:rPr>
          <w:rFonts w:ascii="Poppins" w:hAnsi="Poppins" w:cs="Poppins"/>
          <w:noProof/>
          <w:color w:val="278079" w:themeColor="accent6" w:themeShade="BF"/>
          <w:sz w:val="28"/>
          <w:szCs w:val="28"/>
        </w:rPr>
      </w:pP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¿</w:t>
      </w: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Qué función tienen los periféricos de un sistema informático</w:t>
      </w:r>
      <w:r w:rsidRPr="00B21715">
        <w:rPr>
          <w:rFonts w:ascii="Poppins" w:hAnsi="Poppins" w:cs="Poppins"/>
          <w:noProof/>
          <w:color w:val="278079" w:themeColor="accent6" w:themeShade="BF"/>
          <w:sz w:val="28"/>
          <w:szCs w:val="28"/>
        </w:rPr>
        <w:t>?</w:t>
      </w:r>
    </w:p>
    <w:p w14:paraId="6A52BE97" w14:textId="506BD9C9" w:rsidR="00A267AA" w:rsidRDefault="00A267AA" w:rsidP="00B21715">
      <w:pPr>
        <w:pStyle w:val="Ttulo3"/>
        <w:ind w:left="720"/>
        <w:jc w:val="both"/>
        <w:rPr>
          <w:rFonts w:ascii="Poppins" w:hAnsi="Poppins" w:cs="Poppins"/>
          <w:noProof/>
          <w:color w:val="194969" w:themeColor="accent2" w:themeShade="80"/>
          <w:sz w:val="28"/>
          <w:szCs w:val="28"/>
        </w:rPr>
      </w:pPr>
    </w:p>
    <w:p w14:paraId="6744E8C5" w14:textId="3303C76B" w:rsidR="001358E9" w:rsidRDefault="00772EB9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La función de un periférico es </w:t>
      </w:r>
      <w:r w:rsidR="0034188F">
        <w:rPr>
          <w:b w:val="0"/>
          <w:bCs/>
          <w:color w:val="auto"/>
          <w:sz w:val="24"/>
          <w:szCs w:val="20"/>
        </w:rPr>
        <w:t xml:space="preserve">ayudar </w:t>
      </w:r>
      <w:r w:rsidR="00124324">
        <w:rPr>
          <w:b w:val="0"/>
          <w:bCs/>
          <w:color w:val="auto"/>
          <w:sz w:val="24"/>
          <w:szCs w:val="20"/>
        </w:rPr>
        <w:t>en</w:t>
      </w:r>
      <w:r w:rsidR="0034188F">
        <w:rPr>
          <w:b w:val="0"/>
          <w:bCs/>
          <w:color w:val="auto"/>
          <w:sz w:val="24"/>
          <w:szCs w:val="20"/>
        </w:rPr>
        <w:t xml:space="preserve"> poder manejar, interpretar o introducir instrucciones</w:t>
      </w:r>
      <w:r w:rsidR="00124324">
        <w:rPr>
          <w:b w:val="0"/>
          <w:bCs/>
          <w:color w:val="auto"/>
          <w:sz w:val="24"/>
          <w:szCs w:val="20"/>
        </w:rPr>
        <w:t xml:space="preserve"> en un equipo informático, ejemplos de periféricos serían</w:t>
      </w:r>
      <w:r w:rsidR="005E2A09">
        <w:rPr>
          <w:b w:val="0"/>
          <w:bCs/>
          <w:color w:val="auto"/>
          <w:sz w:val="24"/>
          <w:szCs w:val="20"/>
        </w:rPr>
        <w:t>:</w:t>
      </w:r>
      <w:r w:rsidR="00124324">
        <w:rPr>
          <w:b w:val="0"/>
          <w:bCs/>
          <w:color w:val="auto"/>
          <w:sz w:val="24"/>
          <w:szCs w:val="20"/>
        </w:rPr>
        <w:t xml:space="preserve"> los monitores, </w:t>
      </w:r>
      <w:r w:rsidR="005E2A09">
        <w:rPr>
          <w:b w:val="0"/>
          <w:bCs/>
          <w:color w:val="auto"/>
          <w:sz w:val="24"/>
          <w:szCs w:val="20"/>
        </w:rPr>
        <w:t>ratón, teclado, etc.</w:t>
      </w:r>
    </w:p>
    <w:p w14:paraId="615687F7" w14:textId="77777777" w:rsidR="00A267AA" w:rsidRDefault="00A267AA" w:rsidP="00B21715">
      <w:pPr>
        <w:ind w:left="720"/>
        <w:jc w:val="both"/>
        <w:rPr>
          <w:b w:val="0"/>
          <w:bCs/>
          <w:color w:val="auto"/>
          <w:sz w:val="24"/>
          <w:szCs w:val="20"/>
        </w:rPr>
      </w:pPr>
    </w:p>
    <w:p w14:paraId="6B55B1FB" w14:textId="61DAC26B" w:rsidR="00A279C3" w:rsidRPr="00A279C3" w:rsidRDefault="00A279C3" w:rsidP="00B21715">
      <w:pPr>
        <w:jc w:val="both"/>
      </w:pPr>
    </w:p>
    <w:p w14:paraId="1599EE21" w14:textId="42FE1EB2" w:rsidR="00A279C3" w:rsidRDefault="00A279C3" w:rsidP="00A279C3">
      <w:pPr>
        <w:ind w:firstLine="720"/>
      </w:pPr>
    </w:p>
    <w:p w14:paraId="691FE942" w14:textId="3C17F723" w:rsidR="0030459D" w:rsidRDefault="0030459D" w:rsidP="0030459D"/>
    <w:p w14:paraId="489FF7C3" w14:textId="0F367458" w:rsidR="0030459D" w:rsidRDefault="0030459D" w:rsidP="0030459D">
      <w:pPr>
        <w:tabs>
          <w:tab w:val="left" w:pos="936"/>
        </w:tabs>
      </w:pPr>
      <w:r>
        <w:tab/>
      </w:r>
    </w:p>
    <w:p w14:paraId="0B09515C" w14:textId="361CCF94" w:rsidR="0030459D" w:rsidRPr="0030459D" w:rsidRDefault="0030459D" w:rsidP="0030459D">
      <w:pPr>
        <w:tabs>
          <w:tab w:val="left" w:pos="1248"/>
        </w:tabs>
        <w:rPr>
          <w:u w:val="single"/>
        </w:rPr>
      </w:pPr>
    </w:p>
    <w:sectPr w:rsidR="0030459D" w:rsidRPr="0030459D" w:rsidSect="00CC4D15">
      <w:headerReference w:type="default" r:id="rId12"/>
      <w:footerReference w:type="default" r:id="rId13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25A95" w14:textId="77777777" w:rsidR="00CB22BA" w:rsidRDefault="00CB22BA">
      <w:r>
        <w:separator/>
      </w:r>
    </w:p>
    <w:p w14:paraId="7F69FF6F" w14:textId="77777777" w:rsidR="00CB22BA" w:rsidRDefault="00CB22BA"/>
  </w:endnote>
  <w:endnote w:type="continuationSeparator" w:id="0">
    <w:p w14:paraId="67E0189D" w14:textId="77777777" w:rsidR="00CB22BA" w:rsidRDefault="00CB22BA">
      <w:r>
        <w:continuationSeparator/>
      </w:r>
    </w:p>
    <w:p w14:paraId="1B1D3A5F" w14:textId="77777777" w:rsidR="00CB22BA" w:rsidRDefault="00CB22BA"/>
  </w:endnote>
  <w:endnote w:type="continuationNotice" w:id="1">
    <w:p w14:paraId="171D59E1" w14:textId="77777777" w:rsidR="00CB22BA" w:rsidRDefault="00CB22B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0A3DDBA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1B0B781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" fillcolor="#278079 [2409]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B21715" w:rsidRDefault="00394BB1">
                          <w:pPr>
                            <w:rPr>
                              <w:rFonts w:ascii="Poppins" w:hAnsi="Poppins" w:cs="Poppins"/>
                              <w:color w:val="278079" w:themeColor="accent6" w:themeShade="BF"/>
                              <w:sz w:val="20"/>
                              <w:szCs w:val="16"/>
                            </w:rPr>
                          </w:pPr>
                          <w:r w:rsidRPr="00B21715">
                            <w:rPr>
                              <w:rFonts w:ascii="Poppins" w:hAnsi="Poppins" w:cs="Poppins"/>
                              <w:color w:val="278079" w:themeColor="accent6" w:themeShade="BF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B21715" w:rsidRDefault="00394BB1">
                    <w:pPr>
                      <w:rPr>
                        <w:rFonts w:ascii="Poppins" w:hAnsi="Poppins" w:cs="Poppins"/>
                        <w:color w:val="278079" w:themeColor="accent6" w:themeShade="BF"/>
                        <w:sz w:val="20"/>
                        <w:szCs w:val="16"/>
                      </w:rPr>
                    </w:pPr>
                    <w:r w:rsidRPr="00B21715">
                      <w:rPr>
                        <w:rFonts w:ascii="Poppins" w:hAnsi="Poppins" w:cs="Poppins"/>
                        <w:color w:val="278079" w:themeColor="accent6" w:themeShade="BF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45778" w14:textId="77777777" w:rsidR="00CB22BA" w:rsidRDefault="00CB22BA">
      <w:r>
        <w:separator/>
      </w:r>
    </w:p>
    <w:p w14:paraId="6BBC9572" w14:textId="77777777" w:rsidR="00CB22BA" w:rsidRDefault="00CB22BA"/>
  </w:footnote>
  <w:footnote w:type="continuationSeparator" w:id="0">
    <w:p w14:paraId="657EFCF5" w14:textId="77777777" w:rsidR="00CB22BA" w:rsidRDefault="00CB22BA">
      <w:r>
        <w:continuationSeparator/>
      </w:r>
    </w:p>
    <w:p w14:paraId="53BB33B2" w14:textId="77777777" w:rsidR="00CB22BA" w:rsidRDefault="00CB22BA"/>
  </w:footnote>
  <w:footnote w:type="continuationNotice" w:id="1">
    <w:p w14:paraId="5715D31E" w14:textId="77777777" w:rsidR="00CB22BA" w:rsidRDefault="00CB22B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21167051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1BF68F3A" w:rsidR="00370673" w:rsidRPr="003C545B" w:rsidRDefault="00F97219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 w:rsidRPr="00F97219">
            <w:rPr>
              <w:rFonts w:ascii="Poppins" w:hAnsi="Poppins" w:cs="Poppins"/>
              <w:color w:val="34ABA2" w:themeColor="accent6"/>
              <w:sz w:val="20"/>
              <w:szCs w:val="16"/>
            </w:rPr>
            <w:t>UD 1: EVALUACIÓN INICIAL</w:t>
          </w:r>
          <w:r w:rsidRPr="00F97219">
            <w:rPr>
              <w:rFonts w:ascii="Poppins" w:hAnsi="Poppins" w:cs="Poppins"/>
              <w:color w:val="34ABA2" w:themeColor="accent6"/>
              <w:sz w:val="20"/>
              <w:szCs w:val="16"/>
            </w:rPr>
            <w:t xml:space="preserve">                                                                                                 FUNDAMENTOS DEL HARDWARE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00B3"/>
    <w:multiLevelType w:val="hybridMultilevel"/>
    <w:tmpl w:val="251CE9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50513"/>
    <w:multiLevelType w:val="hybridMultilevel"/>
    <w:tmpl w:val="D3EC9FA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F274D35"/>
    <w:multiLevelType w:val="hybridMultilevel"/>
    <w:tmpl w:val="82DA50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2482E"/>
    <w:rsid w:val="00030F59"/>
    <w:rsid w:val="00041B71"/>
    <w:rsid w:val="00043A72"/>
    <w:rsid w:val="00044D7F"/>
    <w:rsid w:val="00050324"/>
    <w:rsid w:val="00053E14"/>
    <w:rsid w:val="00061F2F"/>
    <w:rsid w:val="00067046"/>
    <w:rsid w:val="000747A0"/>
    <w:rsid w:val="0007650E"/>
    <w:rsid w:val="00082817"/>
    <w:rsid w:val="000A0150"/>
    <w:rsid w:val="000A66C0"/>
    <w:rsid w:val="000B447D"/>
    <w:rsid w:val="000B4C7A"/>
    <w:rsid w:val="000E63C9"/>
    <w:rsid w:val="000F1E9E"/>
    <w:rsid w:val="00124324"/>
    <w:rsid w:val="00130E9D"/>
    <w:rsid w:val="001358E9"/>
    <w:rsid w:val="00150A6D"/>
    <w:rsid w:val="00185B35"/>
    <w:rsid w:val="0019010F"/>
    <w:rsid w:val="001C50FC"/>
    <w:rsid w:val="001F2BC8"/>
    <w:rsid w:val="001F5F6B"/>
    <w:rsid w:val="0020257A"/>
    <w:rsid w:val="00224617"/>
    <w:rsid w:val="00243EBC"/>
    <w:rsid w:val="00245EE2"/>
    <w:rsid w:val="00246A35"/>
    <w:rsid w:val="00260A81"/>
    <w:rsid w:val="00267B70"/>
    <w:rsid w:val="0027232F"/>
    <w:rsid w:val="002821E2"/>
    <w:rsid w:val="00284348"/>
    <w:rsid w:val="002A1580"/>
    <w:rsid w:val="002A4D68"/>
    <w:rsid w:val="002B059D"/>
    <w:rsid w:val="002D4714"/>
    <w:rsid w:val="002E0066"/>
    <w:rsid w:val="002E45B3"/>
    <w:rsid w:val="002F51F5"/>
    <w:rsid w:val="0030459D"/>
    <w:rsid w:val="00312137"/>
    <w:rsid w:val="00320F0D"/>
    <w:rsid w:val="00330359"/>
    <w:rsid w:val="00332115"/>
    <w:rsid w:val="0033762F"/>
    <w:rsid w:val="0034188F"/>
    <w:rsid w:val="00352D61"/>
    <w:rsid w:val="00360494"/>
    <w:rsid w:val="00362063"/>
    <w:rsid w:val="00366C7E"/>
    <w:rsid w:val="00370673"/>
    <w:rsid w:val="00371685"/>
    <w:rsid w:val="0037346B"/>
    <w:rsid w:val="00384EA3"/>
    <w:rsid w:val="00394BB1"/>
    <w:rsid w:val="003A39A1"/>
    <w:rsid w:val="003A50BA"/>
    <w:rsid w:val="003C2191"/>
    <w:rsid w:val="003C545B"/>
    <w:rsid w:val="003D3863"/>
    <w:rsid w:val="003D6E99"/>
    <w:rsid w:val="003F1321"/>
    <w:rsid w:val="003F4299"/>
    <w:rsid w:val="00405980"/>
    <w:rsid w:val="004110DE"/>
    <w:rsid w:val="0044085A"/>
    <w:rsid w:val="00445C9D"/>
    <w:rsid w:val="0046765A"/>
    <w:rsid w:val="004A779D"/>
    <w:rsid w:val="004B21A5"/>
    <w:rsid w:val="004D2193"/>
    <w:rsid w:val="004E5FEE"/>
    <w:rsid w:val="004F54F4"/>
    <w:rsid w:val="004F68AB"/>
    <w:rsid w:val="005037F0"/>
    <w:rsid w:val="00516A86"/>
    <w:rsid w:val="00516F36"/>
    <w:rsid w:val="005275F6"/>
    <w:rsid w:val="00547B37"/>
    <w:rsid w:val="00572102"/>
    <w:rsid w:val="0057729A"/>
    <w:rsid w:val="00596BAC"/>
    <w:rsid w:val="005C3B74"/>
    <w:rsid w:val="005D5EF7"/>
    <w:rsid w:val="005E2A09"/>
    <w:rsid w:val="005F1BB0"/>
    <w:rsid w:val="00614CED"/>
    <w:rsid w:val="00617B85"/>
    <w:rsid w:val="00650C91"/>
    <w:rsid w:val="00654CDF"/>
    <w:rsid w:val="0065652C"/>
    <w:rsid w:val="00656C4D"/>
    <w:rsid w:val="00661424"/>
    <w:rsid w:val="00663BBF"/>
    <w:rsid w:val="00681229"/>
    <w:rsid w:val="006829CB"/>
    <w:rsid w:val="00686ACF"/>
    <w:rsid w:val="006E5716"/>
    <w:rsid w:val="00704F0E"/>
    <w:rsid w:val="00712C35"/>
    <w:rsid w:val="00725004"/>
    <w:rsid w:val="007302B3"/>
    <w:rsid w:val="00730733"/>
    <w:rsid w:val="007309A6"/>
    <w:rsid w:val="00730E3A"/>
    <w:rsid w:val="00732DBB"/>
    <w:rsid w:val="00736AAF"/>
    <w:rsid w:val="00741FD5"/>
    <w:rsid w:val="0076363A"/>
    <w:rsid w:val="00765B2A"/>
    <w:rsid w:val="00772EB9"/>
    <w:rsid w:val="007740B7"/>
    <w:rsid w:val="00777315"/>
    <w:rsid w:val="00783A34"/>
    <w:rsid w:val="00786ED0"/>
    <w:rsid w:val="00790D9E"/>
    <w:rsid w:val="007C013A"/>
    <w:rsid w:val="007C6B52"/>
    <w:rsid w:val="007D06BD"/>
    <w:rsid w:val="007D06D0"/>
    <w:rsid w:val="007D16C5"/>
    <w:rsid w:val="007D4A03"/>
    <w:rsid w:val="00802DBE"/>
    <w:rsid w:val="008622A7"/>
    <w:rsid w:val="00862FE4"/>
    <w:rsid w:val="0086389A"/>
    <w:rsid w:val="008666F6"/>
    <w:rsid w:val="00874177"/>
    <w:rsid w:val="0087605E"/>
    <w:rsid w:val="008941AE"/>
    <w:rsid w:val="008A1553"/>
    <w:rsid w:val="008A4936"/>
    <w:rsid w:val="008B1807"/>
    <w:rsid w:val="008B1FEE"/>
    <w:rsid w:val="008C5047"/>
    <w:rsid w:val="008E1952"/>
    <w:rsid w:val="008F6C57"/>
    <w:rsid w:val="00903C32"/>
    <w:rsid w:val="00916B16"/>
    <w:rsid w:val="009173B9"/>
    <w:rsid w:val="0093335D"/>
    <w:rsid w:val="0093613E"/>
    <w:rsid w:val="00943026"/>
    <w:rsid w:val="0095607C"/>
    <w:rsid w:val="00963840"/>
    <w:rsid w:val="00966B81"/>
    <w:rsid w:val="00967664"/>
    <w:rsid w:val="00977F79"/>
    <w:rsid w:val="00980108"/>
    <w:rsid w:val="00992CB8"/>
    <w:rsid w:val="009A275F"/>
    <w:rsid w:val="009C7720"/>
    <w:rsid w:val="009D6758"/>
    <w:rsid w:val="00A01BB1"/>
    <w:rsid w:val="00A048AA"/>
    <w:rsid w:val="00A23AFA"/>
    <w:rsid w:val="00A267AA"/>
    <w:rsid w:val="00A2779C"/>
    <w:rsid w:val="00A279C3"/>
    <w:rsid w:val="00A31B3E"/>
    <w:rsid w:val="00A35A95"/>
    <w:rsid w:val="00A430D3"/>
    <w:rsid w:val="00A52EA1"/>
    <w:rsid w:val="00A532F3"/>
    <w:rsid w:val="00A8489E"/>
    <w:rsid w:val="00AA38B4"/>
    <w:rsid w:val="00AB02A7"/>
    <w:rsid w:val="00AB2381"/>
    <w:rsid w:val="00AB2507"/>
    <w:rsid w:val="00AC29F3"/>
    <w:rsid w:val="00AD6F41"/>
    <w:rsid w:val="00B00567"/>
    <w:rsid w:val="00B01C79"/>
    <w:rsid w:val="00B07B2E"/>
    <w:rsid w:val="00B21715"/>
    <w:rsid w:val="00B231E5"/>
    <w:rsid w:val="00B412EA"/>
    <w:rsid w:val="00B56237"/>
    <w:rsid w:val="00B56BF1"/>
    <w:rsid w:val="00B57AF8"/>
    <w:rsid w:val="00B63D28"/>
    <w:rsid w:val="00B9253B"/>
    <w:rsid w:val="00BA3009"/>
    <w:rsid w:val="00BB1EBF"/>
    <w:rsid w:val="00BC2B69"/>
    <w:rsid w:val="00BD5ED8"/>
    <w:rsid w:val="00C02B87"/>
    <w:rsid w:val="00C4086D"/>
    <w:rsid w:val="00C5013D"/>
    <w:rsid w:val="00C62900"/>
    <w:rsid w:val="00C662BF"/>
    <w:rsid w:val="00CA1896"/>
    <w:rsid w:val="00CA74F5"/>
    <w:rsid w:val="00CB22BA"/>
    <w:rsid w:val="00CB5B28"/>
    <w:rsid w:val="00CC4D15"/>
    <w:rsid w:val="00CE14FF"/>
    <w:rsid w:val="00CF5371"/>
    <w:rsid w:val="00D0323A"/>
    <w:rsid w:val="00D0559F"/>
    <w:rsid w:val="00D064B5"/>
    <w:rsid w:val="00D077E9"/>
    <w:rsid w:val="00D11FB3"/>
    <w:rsid w:val="00D3275E"/>
    <w:rsid w:val="00D4036F"/>
    <w:rsid w:val="00D41411"/>
    <w:rsid w:val="00D42CB7"/>
    <w:rsid w:val="00D5413D"/>
    <w:rsid w:val="00D570A9"/>
    <w:rsid w:val="00D70D02"/>
    <w:rsid w:val="00D73968"/>
    <w:rsid w:val="00D752C9"/>
    <w:rsid w:val="00D770C7"/>
    <w:rsid w:val="00D7713A"/>
    <w:rsid w:val="00D83F36"/>
    <w:rsid w:val="00D86945"/>
    <w:rsid w:val="00D90290"/>
    <w:rsid w:val="00DC706A"/>
    <w:rsid w:val="00DD152F"/>
    <w:rsid w:val="00DE213F"/>
    <w:rsid w:val="00DE410B"/>
    <w:rsid w:val="00DF027C"/>
    <w:rsid w:val="00E00242"/>
    <w:rsid w:val="00E00A32"/>
    <w:rsid w:val="00E02B74"/>
    <w:rsid w:val="00E10EA7"/>
    <w:rsid w:val="00E22ACD"/>
    <w:rsid w:val="00E25F46"/>
    <w:rsid w:val="00E364DB"/>
    <w:rsid w:val="00E4754B"/>
    <w:rsid w:val="00E543AD"/>
    <w:rsid w:val="00E54A6A"/>
    <w:rsid w:val="00E620B0"/>
    <w:rsid w:val="00E74C20"/>
    <w:rsid w:val="00E81B40"/>
    <w:rsid w:val="00E91285"/>
    <w:rsid w:val="00EA6995"/>
    <w:rsid w:val="00EE4326"/>
    <w:rsid w:val="00EF555B"/>
    <w:rsid w:val="00F027BB"/>
    <w:rsid w:val="00F11DCF"/>
    <w:rsid w:val="00F162EA"/>
    <w:rsid w:val="00F315C6"/>
    <w:rsid w:val="00F52D27"/>
    <w:rsid w:val="00F54D42"/>
    <w:rsid w:val="00F76587"/>
    <w:rsid w:val="00F76A44"/>
    <w:rsid w:val="00F8146F"/>
    <w:rsid w:val="00F829F7"/>
    <w:rsid w:val="00F83527"/>
    <w:rsid w:val="00F90529"/>
    <w:rsid w:val="00F97219"/>
    <w:rsid w:val="00FB1154"/>
    <w:rsid w:val="00FD583F"/>
    <w:rsid w:val="00FD7488"/>
    <w:rsid w:val="00FE0463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D771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D7713A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034943"/>
    <w:rsid w:val="00164604"/>
    <w:rsid w:val="005B3B57"/>
    <w:rsid w:val="005F4B7B"/>
    <w:rsid w:val="00AD522A"/>
    <w:rsid w:val="00D028B3"/>
    <w:rsid w:val="00D107D1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24</TotalTime>
  <Pages>3</Pages>
  <Words>293</Words>
  <Characters>1612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32</cp:revision>
  <cp:lastPrinted>2022-01-14T21:13:00Z</cp:lastPrinted>
  <dcterms:created xsi:type="dcterms:W3CDTF">2022-09-20T07:21:00Z</dcterms:created>
  <dcterms:modified xsi:type="dcterms:W3CDTF">2022-09-20T07:45:00Z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